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7367623" w14:textId="77777777" w:rsidR="005B576F" w:rsidRDefault="00E056BF" w:rsidP="008336F1">
      <w:pPr>
        <w:ind w:firstLine="420"/>
        <w:jc w:val="center"/>
        <w:rPr>
          <w:rFonts w:ascii="Cambria" w:hAnsi="Cambria"/>
          <w:b/>
          <w:sz w:val="30"/>
          <w:szCs w:val="30"/>
        </w:rPr>
      </w:pPr>
      <w:bookmarkStart w:id="0" w:name="_Hlk29641346"/>
      <w:r>
        <w:rPr>
          <w:rFonts w:ascii="Cambria" w:hAnsi="Cambria" w:hint="eastAsia"/>
          <w:b/>
          <w:sz w:val="30"/>
          <w:szCs w:val="30"/>
        </w:rPr>
        <w:t xml:space="preserve"> </w:t>
      </w:r>
      <w:r w:rsidR="005B576F">
        <w:rPr>
          <w:rFonts w:ascii="Cambria" w:hAnsi="Cambria"/>
          <w:b/>
          <w:sz w:val="30"/>
          <w:szCs w:val="30"/>
        </w:rPr>
        <w:t>Employee</w:t>
      </w:r>
      <w:r w:rsidR="005B576F" w:rsidRPr="001247D5">
        <w:rPr>
          <w:rFonts w:ascii="Cambria" w:hAnsi="Cambria"/>
          <w:b/>
          <w:sz w:val="30"/>
          <w:szCs w:val="30"/>
        </w:rPr>
        <w:t xml:space="preserve"> Training Record</w:t>
      </w:r>
    </w:p>
    <w:tbl>
      <w:tblPr>
        <w:tblpPr w:leftFromText="180" w:rightFromText="180" w:vertAnchor="text" w:horzAnchor="page" w:tblpX="569" w:tblpY="13"/>
        <w:tblW w:w="109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86"/>
        <w:gridCol w:w="1769"/>
        <w:gridCol w:w="1050"/>
        <w:gridCol w:w="3773"/>
        <w:gridCol w:w="624"/>
        <w:gridCol w:w="1596"/>
      </w:tblGrid>
      <w:tr w:rsidR="00E056BF" w:rsidRPr="00E00530" w14:paraId="7AC397F8" w14:textId="77777777" w:rsidTr="00C4572A">
        <w:trPr>
          <w:gridAfter w:val="3"/>
          <w:wAfter w:w="5993" w:type="dxa"/>
          <w:cantSplit/>
          <w:trHeight w:val="432"/>
        </w:trPr>
        <w:tc>
          <w:tcPr>
            <w:tcW w:w="3955" w:type="dxa"/>
            <w:gridSpan w:val="2"/>
            <w:shd w:val="clear" w:color="auto" w:fill="000000"/>
          </w:tcPr>
          <w:p w14:paraId="6F5ED49C" w14:textId="77777777" w:rsidR="00E056BF" w:rsidRPr="00E00530" w:rsidRDefault="00E056BF" w:rsidP="00E056BF">
            <w:pPr>
              <w:spacing w:before="110"/>
              <w:rPr>
                <w:rFonts w:ascii="Arial" w:hAnsi="Arial" w:cs="Arial"/>
                <w:b/>
                <w:i/>
                <w:color w:val="FFFFFF"/>
                <w:sz w:val="20"/>
              </w:rPr>
            </w:pPr>
            <w:r w:rsidRPr="00E00530">
              <w:rPr>
                <w:rFonts w:ascii="Arial" w:hAnsi="Arial" w:cs="Arial"/>
                <w:b/>
                <w:i/>
                <w:color w:val="FFFFFF"/>
                <w:sz w:val="20"/>
              </w:rPr>
              <w:t xml:space="preserve">List each Document </w:t>
            </w:r>
            <w:r>
              <w:rPr>
                <w:rFonts w:ascii="Arial" w:hAnsi="Arial" w:cs="Arial"/>
                <w:b/>
                <w:i/>
                <w:color w:val="FFFFFF"/>
                <w:sz w:val="20"/>
              </w:rPr>
              <w:t>Separately</w:t>
            </w:r>
          </w:p>
        </w:tc>
        <w:tc>
          <w:tcPr>
            <w:tcW w:w="1050" w:type="dxa"/>
            <w:shd w:val="clear" w:color="auto" w:fill="000000"/>
          </w:tcPr>
          <w:p w14:paraId="240F51D8" w14:textId="77777777" w:rsidR="00E056BF" w:rsidRPr="00E00530" w:rsidRDefault="00E056BF" w:rsidP="00E056BF">
            <w:pPr>
              <w:spacing w:before="110"/>
              <w:rPr>
                <w:rFonts w:ascii="Arial" w:hAnsi="Arial" w:cs="Arial"/>
                <w:b/>
                <w:i/>
                <w:color w:val="FFFFFF"/>
                <w:sz w:val="20"/>
              </w:rPr>
            </w:pPr>
          </w:p>
        </w:tc>
      </w:tr>
      <w:tr w:rsidR="00E056BF" w:rsidRPr="00E00530" w14:paraId="45797DCB" w14:textId="77777777" w:rsidTr="00C4572A">
        <w:trPr>
          <w:cantSplit/>
          <w:trHeight w:hRule="exact" w:val="694"/>
        </w:trPr>
        <w:tc>
          <w:tcPr>
            <w:tcW w:w="2186" w:type="dxa"/>
          </w:tcPr>
          <w:p w14:paraId="3CA9F064" w14:textId="77777777" w:rsidR="00E056BF" w:rsidRPr="00E00530" w:rsidRDefault="00E056BF" w:rsidP="00E056BF">
            <w:pPr>
              <w:spacing w:before="6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Document No.</w:t>
            </w:r>
          </w:p>
        </w:tc>
        <w:tc>
          <w:tcPr>
            <w:tcW w:w="6592" w:type="dxa"/>
            <w:gridSpan w:val="3"/>
          </w:tcPr>
          <w:p w14:paraId="5E780A5D" w14:textId="77777777" w:rsidR="00E056BF" w:rsidRPr="00E00530" w:rsidRDefault="00E056BF" w:rsidP="00E056BF">
            <w:pPr>
              <w:spacing w:before="6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Document Title</w:t>
            </w:r>
          </w:p>
        </w:tc>
        <w:tc>
          <w:tcPr>
            <w:tcW w:w="624" w:type="dxa"/>
          </w:tcPr>
          <w:p w14:paraId="3E326A0D" w14:textId="77777777" w:rsidR="00E056BF" w:rsidRPr="00E00530" w:rsidRDefault="00E056BF" w:rsidP="00E056BF">
            <w:pPr>
              <w:spacing w:before="6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Rev.</w:t>
            </w:r>
          </w:p>
        </w:tc>
        <w:tc>
          <w:tcPr>
            <w:tcW w:w="1596" w:type="dxa"/>
          </w:tcPr>
          <w:p w14:paraId="2F1B4D84" w14:textId="77777777" w:rsidR="00E056BF" w:rsidRPr="00E00530" w:rsidRDefault="00E056BF" w:rsidP="00E056BF">
            <w:pPr>
              <w:spacing w:before="60"/>
              <w:jc w:val="center"/>
              <w:rPr>
                <w:rFonts w:ascii="Arial" w:hAnsi="Arial" w:cs="Arial"/>
                <w:b/>
                <w:sz w:val="20"/>
              </w:rPr>
            </w:pPr>
            <w:r>
              <w:rPr>
                <w:rFonts w:ascii="Arial" w:hAnsi="Arial" w:cs="Arial"/>
                <w:b/>
                <w:sz w:val="20"/>
              </w:rPr>
              <w:t>Trainer (Print)</w:t>
            </w:r>
          </w:p>
        </w:tc>
      </w:tr>
      <w:tr w:rsidR="00246D20" w:rsidRPr="00E00530" w14:paraId="4B003225" w14:textId="77777777" w:rsidTr="00246D20">
        <w:trPr>
          <w:cantSplit/>
          <w:trHeight w:val="527"/>
        </w:trPr>
        <w:tc>
          <w:tcPr>
            <w:tcW w:w="2186" w:type="dxa"/>
            <w:vAlign w:val="center"/>
          </w:tcPr>
          <w:p w14:paraId="60DBC177" w14:textId="77777777" w:rsidR="00246D20" w:rsidRPr="00246D20" w:rsidRDefault="00246D20" w:rsidP="00246D20">
            <w:pPr>
              <w:spacing w:before="60"/>
              <w:jc w:val="left"/>
              <w:rPr>
                <w:rFonts w:ascii="Arial" w:hAnsi="Arial" w:cs="Arial" w:hint="eastAsia"/>
                <w:sz w:val="24"/>
                <w:szCs w:val="24"/>
              </w:rPr>
            </w:pPr>
          </w:p>
        </w:tc>
        <w:tc>
          <w:tcPr>
            <w:tcW w:w="6592" w:type="dxa"/>
            <w:gridSpan w:val="3"/>
            <w:vAlign w:val="center"/>
          </w:tcPr>
          <w:p w14:paraId="6999E192" w14:textId="77777777" w:rsidR="00246D20" w:rsidRPr="00246D20" w:rsidRDefault="00246D20" w:rsidP="00246D20">
            <w:pPr>
              <w:spacing w:before="60"/>
              <w:jc w:val="left"/>
              <w:rPr>
                <w:rFonts w:ascii="Arial" w:hAnsi="Arial" w:cs="Arial" w:hint="eastAsia"/>
                <w:sz w:val="24"/>
                <w:szCs w:val="24"/>
              </w:rPr>
            </w:pPr>
          </w:p>
        </w:tc>
        <w:tc>
          <w:tcPr>
            <w:tcW w:w="624" w:type="dxa"/>
            <w:vAlign w:val="center"/>
          </w:tcPr>
          <w:p w14:paraId="4F6F9B18" w14:textId="77777777" w:rsidR="00246D20" w:rsidRPr="00246D20" w:rsidRDefault="00246D20" w:rsidP="00246D20">
            <w:pPr>
              <w:spacing w:before="60"/>
              <w:jc w:val="left"/>
              <w:rPr>
                <w:rFonts w:ascii="Arial" w:hAnsi="Arial" w:cs="Arial" w:hint="eastAsia"/>
                <w:sz w:val="24"/>
                <w:szCs w:val="24"/>
              </w:rPr>
            </w:pPr>
          </w:p>
        </w:tc>
        <w:tc>
          <w:tcPr>
            <w:tcW w:w="1596" w:type="dxa"/>
            <w:vAlign w:val="center"/>
          </w:tcPr>
          <w:p w14:paraId="079DC7A1" w14:textId="77777777" w:rsidR="00246D20" w:rsidRPr="00246D20" w:rsidRDefault="00246D20" w:rsidP="00246D20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91C1B" w:rsidRPr="00E00530" w14:paraId="0C5AEBBA" w14:textId="77777777" w:rsidTr="00246D20">
        <w:trPr>
          <w:cantSplit/>
          <w:trHeight w:val="527"/>
        </w:trPr>
        <w:tc>
          <w:tcPr>
            <w:tcW w:w="2186" w:type="dxa"/>
            <w:vAlign w:val="center"/>
          </w:tcPr>
          <w:p w14:paraId="61909A4B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 w:hint="eastAsia"/>
                <w:sz w:val="24"/>
                <w:szCs w:val="24"/>
              </w:rPr>
            </w:pPr>
          </w:p>
        </w:tc>
        <w:tc>
          <w:tcPr>
            <w:tcW w:w="6592" w:type="dxa"/>
            <w:gridSpan w:val="3"/>
            <w:vAlign w:val="center"/>
          </w:tcPr>
          <w:p w14:paraId="037C1BD2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4" w:type="dxa"/>
            <w:vAlign w:val="center"/>
          </w:tcPr>
          <w:p w14:paraId="4B440255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 w:hint="eastAsia"/>
                <w:sz w:val="24"/>
                <w:szCs w:val="24"/>
              </w:rPr>
            </w:pPr>
          </w:p>
        </w:tc>
        <w:tc>
          <w:tcPr>
            <w:tcW w:w="1596" w:type="dxa"/>
            <w:vAlign w:val="center"/>
          </w:tcPr>
          <w:p w14:paraId="0B1A55D1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91C1B" w:rsidRPr="00E00530" w14:paraId="641574B7" w14:textId="77777777" w:rsidTr="00246D20">
        <w:trPr>
          <w:cantSplit/>
          <w:trHeight w:val="527"/>
        </w:trPr>
        <w:tc>
          <w:tcPr>
            <w:tcW w:w="2186" w:type="dxa"/>
            <w:vAlign w:val="center"/>
          </w:tcPr>
          <w:p w14:paraId="1711E5E9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 w:hint="eastAsia"/>
                <w:sz w:val="24"/>
                <w:szCs w:val="24"/>
              </w:rPr>
            </w:pPr>
          </w:p>
        </w:tc>
        <w:tc>
          <w:tcPr>
            <w:tcW w:w="6592" w:type="dxa"/>
            <w:gridSpan w:val="3"/>
            <w:vAlign w:val="center"/>
          </w:tcPr>
          <w:p w14:paraId="24ADDCFC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4" w:type="dxa"/>
            <w:vAlign w:val="center"/>
          </w:tcPr>
          <w:p w14:paraId="3D037202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 w:hint="eastAsia"/>
                <w:sz w:val="24"/>
                <w:szCs w:val="24"/>
              </w:rPr>
            </w:pPr>
          </w:p>
        </w:tc>
        <w:tc>
          <w:tcPr>
            <w:tcW w:w="1596" w:type="dxa"/>
            <w:vAlign w:val="center"/>
          </w:tcPr>
          <w:p w14:paraId="483994FC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91C1B" w:rsidRPr="00E00530" w14:paraId="04053F86" w14:textId="77777777" w:rsidTr="00246D20">
        <w:trPr>
          <w:cantSplit/>
          <w:trHeight w:val="527"/>
        </w:trPr>
        <w:tc>
          <w:tcPr>
            <w:tcW w:w="2186" w:type="dxa"/>
            <w:vAlign w:val="center"/>
          </w:tcPr>
          <w:p w14:paraId="262B8346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592" w:type="dxa"/>
            <w:gridSpan w:val="3"/>
            <w:vAlign w:val="center"/>
          </w:tcPr>
          <w:p w14:paraId="6E57D265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4" w:type="dxa"/>
            <w:vAlign w:val="center"/>
          </w:tcPr>
          <w:p w14:paraId="3A2F4ED9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96" w:type="dxa"/>
            <w:vAlign w:val="center"/>
          </w:tcPr>
          <w:p w14:paraId="43F0B2B9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91C1B" w:rsidRPr="00E00530" w14:paraId="4E60E907" w14:textId="77777777" w:rsidTr="00246D20">
        <w:trPr>
          <w:cantSplit/>
          <w:trHeight w:val="527"/>
        </w:trPr>
        <w:tc>
          <w:tcPr>
            <w:tcW w:w="2186" w:type="dxa"/>
            <w:vAlign w:val="center"/>
          </w:tcPr>
          <w:p w14:paraId="5862A2C3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592" w:type="dxa"/>
            <w:gridSpan w:val="3"/>
            <w:vAlign w:val="center"/>
          </w:tcPr>
          <w:p w14:paraId="5B0AFDB0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4" w:type="dxa"/>
            <w:vAlign w:val="center"/>
          </w:tcPr>
          <w:p w14:paraId="4FB32386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96" w:type="dxa"/>
            <w:vAlign w:val="center"/>
          </w:tcPr>
          <w:p w14:paraId="2666BCAC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91C1B" w:rsidRPr="00E00530" w14:paraId="4AC37BB9" w14:textId="77777777" w:rsidTr="00246D20">
        <w:trPr>
          <w:cantSplit/>
          <w:trHeight w:val="527"/>
        </w:trPr>
        <w:tc>
          <w:tcPr>
            <w:tcW w:w="2186" w:type="dxa"/>
            <w:vAlign w:val="center"/>
          </w:tcPr>
          <w:p w14:paraId="76D88383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592" w:type="dxa"/>
            <w:gridSpan w:val="3"/>
            <w:vAlign w:val="center"/>
          </w:tcPr>
          <w:p w14:paraId="6B3A2DDA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4" w:type="dxa"/>
            <w:vAlign w:val="center"/>
          </w:tcPr>
          <w:p w14:paraId="31FDE860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96" w:type="dxa"/>
            <w:vAlign w:val="center"/>
          </w:tcPr>
          <w:p w14:paraId="74C87F2B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91C1B" w:rsidRPr="00E00530" w14:paraId="325022B0" w14:textId="77777777" w:rsidTr="00246D20">
        <w:trPr>
          <w:cantSplit/>
          <w:trHeight w:val="527"/>
        </w:trPr>
        <w:tc>
          <w:tcPr>
            <w:tcW w:w="2186" w:type="dxa"/>
            <w:vAlign w:val="center"/>
          </w:tcPr>
          <w:p w14:paraId="486E3FA6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592" w:type="dxa"/>
            <w:gridSpan w:val="3"/>
            <w:vAlign w:val="center"/>
          </w:tcPr>
          <w:p w14:paraId="488C9C2B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4" w:type="dxa"/>
            <w:vAlign w:val="center"/>
          </w:tcPr>
          <w:p w14:paraId="555007CB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96" w:type="dxa"/>
            <w:vAlign w:val="center"/>
          </w:tcPr>
          <w:p w14:paraId="7A47DF58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91C1B" w:rsidRPr="00E00530" w14:paraId="19D6FCB2" w14:textId="77777777" w:rsidTr="00246D20">
        <w:trPr>
          <w:cantSplit/>
          <w:trHeight w:val="527"/>
        </w:trPr>
        <w:tc>
          <w:tcPr>
            <w:tcW w:w="2186" w:type="dxa"/>
            <w:vAlign w:val="center"/>
          </w:tcPr>
          <w:p w14:paraId="474F8D2F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592" w:type="dxa"/>
            <w:gridSpan w:val="3"/>
            <w:vAlign w:val="center"/>
          </w:tcPr>
          <w:p w14:paraId="51E81658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4" w:type="dxa"/>
            <w:vAlign w:val="center"/>
          </w:tcPr>
          <w:p w14:paraId="4FAE18BE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96" w:type="dxa"/>
            <w:vAlign w:val="center"/>
          </w:tcPr>
          <w:p w14:paraId="64F804A4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91C1B" w:rsidRPr="00E00530" w14:paraId="69F65B01" w14:textId="77777777" w:rsidTr="00246D20">
        <w:trPr>
          <w:cantSplit/>
          <w:trHeight w:val="527"/>
        </w:trPr>
        <w:tc>
          <w:tcPr>
            <w:tcW w:w="2186" w:type="dxa"/>
            <w:vAlign w:val="center"/>
          </w:tcPr>
          <w:p w14:paraId="67A8E877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592" w:type="dxa"/>
            <w:gridSpan w:val="3"/>
            <w:vAlign w:val="center"/>
          </w:tcPr>
          <w:p w14:paraId="55EB1916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4" w:type="dxa"/>
            <w:vAlign w:val="center"/>
          </w:tcPr>
          <w:p w14:paraId="372E447F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96" w:type="dxa"/>
            <w:vAlign w:val="center"/>
          </w:tcPr>
          <w:p w14:paraId="05069E5F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91C1B" w:rsidRPr="00E00530" w14:paraId="7F48DEF5" w14:textId="77777777" w:rsidTr="00246D20">
        <w:trPr>
          <w:cantSplit/>
          <w:trHeight w:val="527"/>
        </w:trPr>
        <w:tc>
          <w:tcPr>
            <w:tcW w:w="2186" w:type="dxa"/>
            <w:vAlign w:val="center"/>
          </w:tcPr>
          <w:p w14:paraId="2B0E33EB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592" w:type="dxa"/>
            <w:gridSpan w:val="3"/>
            <w:vAlign w:val="center"/>
          </w:tcPr>
          <w:p w14:paraId="5AEA9031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4" w:type="dxa"/>
            <w:vAlign w:val="center"/>
          </w:tcPr>
          <w:p w14:paraId="73AA8F20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96" w:type="dxa"/>
            <w:vAlign w:val="center"/>
          </w:tcPr>
          <w:p w14:paraId="7141AAF8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91C1B" w:rsidRPr="00E00530" w14:paraId="5BE12997" w14:textId="77777777" w:rsidTr="00246D20">
        <w:trPr>
          <w:cantSplit/>
          <w:trHeight w:val="527"/>
        </w:trPr>
        <w:tc>
          <w:tcPr>
            <w:tcW w:w="2186" w:type="dxa"/>
            <w:vAlign w:val="center"/>
          </w:tcPr>
          <w:p w14:paraId="299E4861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592" w:type="dxa"/>
            <w:gridSpan w:val="3"/>
            <w:vAlign w:val="center"/>
          </w:tcPr>
          <w:p w14:paraId="384B6FF4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4" w:type="dxa"/>
            <w:vAlign w:val="center"/>
          </w:tcPr>
          <w:p w14:paraId="4112BEC1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96" w:type="dxa"/>
            <w:vAlign w:val="center"/>
          </w:tcPr>
          <w:p w14:paraId="072CC729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91C1B" w:rsidRPr="00E00530" w14:paraId="657D2930" w14:textId="77777777" w:rsidTr="00246D20">
        <w:trPr>
          <w:cantSplit/>
          <w:trHeight w:val="527"/>
        </w:trPr>
        <w:tc>
          <w:tcPr>
            <w:tcW w:w="2186" w:type="dxa"/>
            <w:vAlign w:val="center"/>
          </w:tcPr>
          <w:p w14:paraId="68055A73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592" w:type="dxa"/>
            <w:gridSpan w:val="3"/>
            <w:vAlign w:val="center"/>
          </w:tcPr>
          <w:p w14:paraId="306BCA64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4" w:type="dxa"/>
            <w:vAlign w:val="center"/>
          </w:tcPr>
          <w:p w14:paraId="32402549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96" w:type="dxa"/>
            <w:vAlign w:val="center"/>
          </w:tcPr>
          <w:p w14:paraId="61E33BE2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91C1B" w:rsidRPr="00E00530" w14:paraId="5F9BD54F" w14:textId="77777777" w:rsidTr="00246D20">
        <w:trPr>
          <w:cantSplit/>
          <w:trHeight w:val="527"/>
        </w:trPr>
        <w:tc>
          <w:tcPr>
            <w:tcW w:w="2186" w:type="dxa"/>
            <w:vAlign w:val="center"/>
          </w:tcPr>
          <w:p w14:paraId="0DA1F959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592" w:type="dxa"/>
            <w:gridSpan w:val="3"/>
            <w:vAlign w:val="center"/>
          </w:tcPr>
          <w:p w14:paraId="19E775D2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4" w:type="dxa"/>
            <w:vAlign w:val="center"/>
          </w:tcPr>
          <w:p w14:paraId="5F9FAC63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96" w:type="dxa"/>
            <w:vAlign w:val="center"/>
          </w:tcPr>
          <w:p w14:paraId="0BA54D86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91C1B" w:rsidRPr="00E00530" w14:paraId="470B74DE" w14:textId="77777777" w:rsidTr="00246D20">
        <w:trPr>
          <w:cantSplit/>
          <w:trHeight w:val="527"/>
        </w:trPr>
        <w:tc>
          <w:tcPr>
            <w:tcW w:w="2186" w:type="dxa"/>
            <w:vAlign w:val="center"/>
          </w:tcPr>
          <w:p w14:paraId="78532A69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592" w:type="dxa"/>
            <w:gridSpan w:val="3"/>
            <w:vAlign w:val="center"/>
          </w:tcPr>
          <w:p w14:paraId="298F01DF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4" w:type="dxa"/>
            <w:vAlign w:val="center"/>
          </w:tcPr>
          <w:p w14:paraId="6E4787EC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96" w:type="dxa"/>
            <w:vAlign w:val="center"/>
          </w:tcPr>
          <w:p w14:paraId="4936669D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91C1B" w:rsidRPr="00E00530" w14:paraId="649302E5" w14:textId="77777777" w:rsidTr="00246D20">
        <w:trPr>
          <w:cantSplit/>
          <w:trHeight w:val="527"/>
        </w:trPr>
        <w:tc>
          <w:tcPr>
            <w:tcW w:w="2186" w:type="dxa"/>
            <w:vAlign w:val="center"/>
          </w:tcPr>
          <w:p w14:paraId="1D8F4EB4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592" w:type="dxa"/>
            <w:gridSpan w:val="3"/>
            <w:vAlign w:val="center"/>
          </w:tcPr>
          <w:p w14:paraId="1DCB1201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4" w:type="dxa"/>
            <w:vAlign w:val="center"/>
          </w:tcPr>
          <w:p w14:paraId="127E7633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96" w:type="dxa"/>
            <w:vAlign w:val="center"/>
          </w:tcPr>
          <w:p w14:paraId="18894118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91C1B" w:rsidRPr="00E00530" w14:paraId="0FA11514" w14:textId="77777777" w:rsidTr="00246D20">
        <w:trPr>
          <w:cantSplit/>
          <w:trHeight w:val="527"/>
        </w:trPr>
        <w:tc>
          <w:tcPr>
            <w:tcW w:w="2186" w:type="dxa"/>
            <w:vAlign w:val="center"/>
          </w:tcPr>
          <w:p w14:paraId="76E2E879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592" w:type="dxa"/>
            <w:gridSpan w:val="3"/>
            <w:vAlign w:val="center"/>
          </w:tcPr>
          <w:p w14:paraId="79FD6FA0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4" w:type="dxa"/>
            <w:vAlign w:val="center"/>
          </w:tcPr>
          <w:p w14:paraId="0AB04F21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96" w:type="dxa"/>
            <w:vAlign w:val="center"/>
          </w:tcPr>
          <w:p w14:paraId="28D85E29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91C1B" w:rsidRPr="00E00530" w14:paraId="44D0679B" w14:textId="77777777" w:rsidTr="00246D20">
        <w:trPr>
          <w:cantSplit/>
          <w:trHeight w:val="527"/>
        </w:trPr>
        <w:tc>
          <w:tcPr>
            <w:tcW w:w="2186" w:type="dxa"/>
            <w:vAlign w:val="center"/>
          </w:tcPr>
          <w:p w14:paraId="31B24D00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592" w:type="dxa"/>
            <w:gridSpan w:val="3"/>
            <w:vAlign w:val="center"/>
          </w:tcPr>
          <w:p w14:paraId="2040BD56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4" w:type="dxa"/>
            <w:vAlign w:val="center"/>
          </w:tcPr>
          <w:p w14:paraId="6EAC58E4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96" w:type="dxa"/>
            <w:vAlign w:val="center"/>
          </w:tcPr>
          <w:p w14:paraId="64DB1C0F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91C1B" w:rsidRPr="00E00530" w14:paraId="6E4E25A9" w14:textId="77777777" w:rsidTr="00246D20">
        <w:trPr>
          <w:cantSplit/>
          <w:trHeight w:val="527"/>
        </w:trPr>
        <w:tc>
          <w:tcPr>
            <w:tcW w:w="2186" w:type="dxa"/>
            <w:vAlign w:val="center"/>
          </w:tcPr>
          <w:p w14:paraId="0A237E54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592" w:type="dxa"/>
            <w:gridSpan w:val="3"/>
            <w:vAlign w:val="center"/>
          </w:tcPr>
          <w:p w14:paraId="0EB207E7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4" w:type="dxa"/>
            <w:vAlign w:val="center"/>
          </w:tcPr>
          <w:p w14:paraId="5EE5E2E9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96" w:type="dxa"/>
            <w:vAlign w:val="center"/>
          </w:tcPr>
          <w:p w14:paraId="343EF51D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91C1B" w:rsidRPr="00E00530" w14:paraId="76EE8133" w14:textId="77777777">
        <w:trPr>
          <w:cantSplit/>
          <w:trHeight w:val="527"/>
        </w:trPr>
        <w:tc>
          <w:tcPr>
            <w:tcW w:w="2186" w:type="dxa"/>
          </w:tcPr>
          <w:p w14:paraId="4707B337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592" w:type="dxa"/>
            <w:gridSpan w:val="3"/>
          </w:tcPr>
          <w:p w14:paraId="0D731156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4" w:type="dxa"/>
          </w:tcPr>
          <w:p w14:paraId="126CC73E" w14:textId="77777777" w:rsidR="00891C1B" w:rsidRPr="00246D20" w:rsidRDefault="00891C1B" w:rsidP="00891C1B">
            <w:pPr>
              <w:spacing w:before="6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96" w:type="dxa"/>
          </w:tcPr>
          <w:p w14:paraId="7224556F" w14:textId="77777777" w:rsidR="00891C1B" w:rsidRPr="00246D20" w:rsidRDefault="00891C1B" w:rsidP="00891C1B">
            <w:pPr>
              <w:spacing w:before="6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91C1B" w:rsidRPr="00E00530" w14:paraId="0C6F1317" w14:textId="77777777">
        <w:trPr>
          <w:cantSplit/>
          <w:trHeight w:val="527"/>
        </w:trPr>
        <w:tc>
          <w:tcPr>
            <w:tcW w:w="2186" w:type="dxa"/>
          </w:tcPr>
          <w:p w14:paraId="36DF87BA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592" w:type="dxa"/>
            <w:gridSpan w:val="3"/>
          </w:tcPr>
          <w:p w14:paraId="3866AA56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4" w:type="dxa"/>
          </w:tcPr>
          <w:p w14:paraId="55A16ED2" w14:textId="77777777" w:rsidR="00891C1B" w:rsidRPr="00246D20" w:rsidRDefault="00891C1B" w:rsidP="00891C1B">
            <w:pPr>
              <w:spacing w:before="6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96" w:type="dxa"/>
          </w:tcPr>
          <w:p w14:paraId="2D25565E" w14:textId="77777777" w:rsidR="00891C1B" w:rsidRPr="00246D20" w:rsidRDefault="00891C1B" w:rsidP="00891C1B">
            <w:pPr>
              <w:spacing w:before="6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891C1B" w:rsidRPr="00E00530" w14:paraId="7D9D80D0" w14:textId="77777777">
        <w:trPr>
          <w:cantSplit/>
          <w:trHeight w:val="527"/>
        </w:trPr>
        <w:tc>
          <w:tcPr>
            <w:tcW w:w="2186" w:type="dxa"/>
          </w:tcPr>
          <w:p w14:paraId="1C3C2303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592" w:type="dxa"/>
            <w:gridSpan w:val="3"/>
          </w:tcPr>
          <w:p w14:paraId="4A17F2C5" w14:textId="77777777" w:rsidR="00891C1B" w:rsidRPr="00246D20" w:rsidRDefault="00891C1B" w:rsidP="00891C1B">
            <w:pPr>
              <w:spacing w:before="60"/>
              <w:jc w:val="left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624" w:type="dxa"/>
          </w:tcPr>
          <w:p w14:paraId="13C950C0" w14:textId="77777777" w:rsidR="00891C1B" w:rsidRPr="00246D20" w:rsidRDefault="00891C1B" w:rsidP="00891C1B">
            <w:pPr>
              <w:spacing w:before="6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96" w:type="dxa"/>
          </w:tcPr>
          <w:p w14:paraId="2D2B9FC8" w14:textId="77777777" w:rsidR="00891C1B" w:rsidRPr="00246D20" w:rsidRDefault="00891C1B" w:rsidP="00891C1B">
            <w:pPr>
              <w:spacing w:before="60"/>
              <w:jc w:val="center"/>
              <w:rPr>
                <w:rFonts w:ascii="Arial" w:hAnsi="Arial" w:cs="Arial"/>
                <w:sz w:val="24"/>
                <w:szCs w:val="24"/>
              </w:rPr>
            </w:pPr>
          </w:p>
        </w:tc>
      </w:tr>
      <w:bookmarkEnd w:id="0"/>
    </w:tbl>
    <w:p w14:paraId="1E639E81" w14:textId="77777777" w:rsidR="009C6001" w:rsidRPr="005B576F" w:rsidRDefault="009C6001" w:rsidP="005B576F">
      <w:pPr>
        <w:rPr>
          <w:rFonts w:hint="eastAsia"/>
        </w:rPr>
      </w:pPr>
    </w:p>
    <w:sectPr w:rsidR="009C6001" w:rsidRPr="005B576F" w:rsidSect="0048380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20" w:h="15840" w:code="9"/>
      <w:pgMar w:top="1134" w:right="1134" w:bottom="1134" w:left="1134" w:header="567" w:footer="567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233FD3" w14:textId="77777777" w:rsidR="00B515A6" w:rsidRDefault="00B515A6">
      <w:r>
        <w:separator/>
      </w:r>
    </w:p>
  </w:endnote>
  <w:endnote w:type="continuationSeparator" w:id="0">
    <w:p w14:paraId="62F33AAF" w14:textId="77777777" w:rsidR="00B515A6" w:rsidRDefault="00B515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F8C2B9" w14:textId="77777777" w:rsidR="00195A1A" w:rsidRDefault="00195A1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FC33EA" w14:textId="77777777" w:rsidR="009C6001" w:rsidRPr="0016361D" w:rsidRDefault="009C6001" w:rsidP="005B576F">
    <w:pPr>
      <w:pStyle w:val="Footer"/>
      <w:pBdr>
        <w:top w:val="single" w:sz="4" w:space="1" w:color="auto"/>
      </w:pBdr>
      <w:tabs>
        <w:tab w:val="clear" w:pos="4153"/>
        <w:tab w:val="clear" w:pos="8306"/>
        <w:tab w:val="center" w:pos="4819"/>
        <w:tab w:val="right" w:pos="9638"/>
      </w:tabs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4D7D8E" w14:textId="77777777" w:rsidR="00195A1A" w:rsidRDefault="00195A1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435D7A" w14:textId="77777777" w:rsidR="00B515A6" w:rsidRDefault="00B515A6">
      <w:r>
        <w:separator/>
      </w:r>
    </w:p>
  </w:footnote>
  <w:footnote w:type="continuationSeparator" w:id="0">
    <w:p w14:paraId="05746729" w14:textId="77777777" w:rsidR="00B515A6" w:rsidRDefault="00B515A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B889E6" w14:textId="77777777" w:rsidR="00343E4E" w:rsidRDefault="00343E4E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BBFFEC" w14:textId="77777777" w:rsidR="00507E48" w:rsidRDefault="00507E4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87611" w14:textId="77777777" w:rsidR="00343E4E" w:rsidRDefault="00343E4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73479"/>
    <w:multiLevelType w:val="hybridMultilevel"/>
    <w:tmpl w:val="847ADBF0"/>
    <w:lvl w:ilvl="0" w:tplc="87BA5356">
      <w:start w:val="1"/>
      <w:numFmt w:val="decimal"/>
      <w:suff w:val="space"/>
      <w:lvlText w:val="5.5.%1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1D57A3F"/>
    <w:multiLevelType w:val="hybridMultilevel"/>
    <w:tmpl w:val="35BE3998"/>
    <w:lvl w:ilvl="0" w:tplc="04090001">
      <w:start w:val="1"/>
      <w:numFmt w:val="bullet"/>
      <w:lvlText w:val=""/>
      <w:lvlJc w:val="left"/>
      <w:pPr>
        <w:ind w:left="56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5F81B09"/>
    <w:multiLevelType w:val="hybridMultilevel"/>
    <w:tmpl w:val="D768619C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3" w15:restartNumberingAfterBreak="0">
    <w:nsid w:val="07A500F3"/>
    <w:multiLevelType w:val="hybridMultilevel"/>
    <w:tmpl w:val="5666FC66"/>
    <w:lvl w:ilvl="0" w:tplc="9772A03E">
      <w:start w:val="1"/>
      <w:numFmt w:val="lowerLetter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42923DE"/>
    <w:multiLevelType w:val="hybridMultilevel"/>
    <w:tmpl w:val="25E07512"/>
    <w:lvl w:ilvl="0" w:tplc="B68837DC">
      <w:start w:val="1"/>
      <w:numFmt w:val="decimal"/>
      <w:lvlText w:val="%1"/>
      <w:lvlJc w:val="left"/>
      <w:pPr>
        <w:ind w:left="420" w:hanging="420"/>
      </w:pPr>
      <w:rPr>
        <w:rFonts w:hint="eastAsia"/>
        <w:b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7A41247"/>
    <w:multiLevelType w:val="hybridMultilevel"/>
    <w:tmpl w:val="4232D636"/>
    <w:lvl w:ilvl="0" w:tplc="8832465A">
      <w:start w:val="1"/>
      <w:numFmt w:val="decimal"/>
      <w:lvlText w:val="5.%1"/>
      <w:lvlJc w:val="left"/>
      <w:pPr>
        <w:ind w:left="420" w:hanging="420"/>
      </w:pPr>
      <w:rPr>
        <w:rFonts w:ascii="Arial" w:hAnsi="Arial" w:cs="Arial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91A2636"/>
    <w:multiLevelType w:val="hybridMultilevel"/>
    <w:tmpl w:val="3A74FA52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7" w15:restartNumberingAfterBreak="0">
    <w:nsid w:val="1C40029A"/>
    <w:multiLevelType w:val="hybridMultilevel"/>
    <w:tmpl w:val="DB0297CA"/>
    <w:lvl w:ilvl="0" w:tplc="153874F8">
      <w:start w:val="1"/>
      <w:numFmt w:val="decimal"/>
      <w:suff w:val="space"/>
      <w:lvlText w:val="[%1]"/>
      <w:lvlJc w:val="left"/>
      <w:pPr>
        <w:ind w:left="0" w:firstLine="0"/>
      </w:pPr>
      <w:rPr>
        <w:rFonts w:ascii="Times New Roman" w:hAnsi="Times New Roman" w:hint="default"/>
        <w:b w:val="0"/>
        <w:color w:val="000000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8" w15:restartNumberingAfterBreak="0">
    <w:nsid w:val="1CB04D33"/>
    <w:multiLevelType w:val="hybridMultilevel"/>
    <w:tmpl w:val="B9B4E7A2"/>
    <w:lvl w:ilvl="0" w:tplc="4F386874">
      <w:start w:val="1"/>
      <w:numFmt w:val="decimal"/>
      <w:lvlText w:val="%1"/>
      <w:lvlJc w:val="left"/>
      <w:pPr>
        <w:ind w:left="720" w:hanging="360"/>
      </w:pPr>
      <w:rPr>
        <w:rFonts w:hAnsi="SimSu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DCE2714"/>
    <w:multiLevelType w:val="hybridMultilevel"/>
    <w:tmpl w:val="E8524722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0" w15:restartNumberingAfterBreak="0">
    <w:nsid w:val="1E2645DE"/>
    <w:multiLevelType w:val="multilevel"/>
    <w:tmpl w:val="C1A8E948"/>
    <w:lvl w:ilvl="0">
      <w:start w:val="1"/>
      <w:numFmt w:val="decimal"/>
      <w:suff w:val="space"/>
      <w:lvlText w:val="6.9.1.%1"/>
      <w:lvlJc w:val="left"/>
      <w:pPr>
        <w:ind w:left="0" w:firstLine="0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1" w15:restartNumberingAfterBreak="0">
    <w:nsid w:val="27053406"/>
    <w:multiLevelType w:val="hybridMultilevel"/>
    <w:tmpl w:val="A2C4B98C"/>
    <w:lvl w:ilvl="0" w:tplc="24120E7A">
      <w:start w:val="1"/>
      <w:numFmt w:val="bullet"/>
      <w:suff w:val="space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2" w15:restartNumberingAfterBreak="0">
    <w:nsid w:val="2A0B26ED"/>
    <w:multiLevelType w:val="hybridMultilevel"/>
    <w:tmpl w:val="6396F6DA"/>
    <w:lvl w:ilvl="0" w:tplc="C916EA1A">
      <w:start w:val="1"/>
      <w:numFmt w:val="lowerLetter"/>
      <w:lvlText w:val="%1)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2ACF74ED"/>
    <w:multiLevelType w:val="hybridMultilevel"/>
    <w:tmpl w:val="EEB4F2F4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4" w15:restartNumberingAfterBreak="0">
    <w:nsid w:val="2C851E8F"/>
    <w:multiLevelType w:val="multilevel"/>
    <w:tmpl w:val="EF7E3390"/>
    <w:lvl w:ilvl="0">
      <w:start w:val="1"/>
      <w:numFmt w:val="bullet"/>
      <w:lvlText w:val="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5" w15:restartNumberingAfterBreak="0">
    <w:nsid w:val="2DA6781F"/>
    <w:multiLevelType w:val="hybridMultilevel"/>
    <w:tmpl w:val="43B6008E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16" w15:restartNumberingAfterBreak="0">
    <w:nsid w:val="2FF204B4"/>
    <w:multiLevelType w:val="hybridMultilevel"/>
    <w:tmpl w:val="2E6A2926"/>
    <w:lvl w:ilvl="0" w:tplc="F7FE8E0E">
      <w:start w:val="1"/>
      <w:numFmt w:val="lowerLetter"/>
      <w:lvlText w:val="%1."/>
      <w:lvlJc w:val="left"/>
      <w:pPr>
        <w:ind w:left="420" w:hanging="420"/>
      </w:pPr>
      <w:rPr>
        <w:rFonts w:ascii="Times New Roman" w:eastAsia="SimSun" w:hAnsi="SimSun"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36272B72"/>
    <w:multiLevelType w:val="hybridMultilevel"/>
    <w:tmpl w:val="3E20D3B4"/>
    <w:lvl w:ilvl="0" w:tplc="4CE2080C">
      <w:start w:val="1"/>
      <w:numFmt w:val="lowerLetter"/>
      <w:lvlText w:val="%1."/>
      <w:lvlJc w:val="left"/>
      <w:pPr>
        <w:ind w:left="420" w:hanging="420"/>
      </w:pPr>
      <w:rPr>
        <w:rFonts w:ascii="Times New Roman" w:eastAsia="SimSun" w:hAnsi="SimSun" w:cs="Times New Roman"/>
        <w:b w:val="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70D3C5A"/>
    <w:multiLevelType w:val="hybridMultilevel"/>
    <w:tmpl w:val="D038AA5A"/>
    <w:lvl w:ilvl="0" w:tplc="EB06FAE6">
      <w:start w:val="1"/>
      <w:numFmt w:val="bullet"/>
      <w:suff w:val="space"/>
      <w:lvlText w:val=""/>
      <w:lvlJc w:val="left"/>
      <w:pPr>
        <w:ind w:left="704" w:hanging="284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390C4B31"/>
    <w:multiLevelType w:val="hybridMultilevel"/>
    <w:tmpl w:val="B7D616B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0" w15:restartNumberingAfterBreak="0">
    <w:nsid w:val="3916463D"/>
    <w:multiLevelType w:val="multilevel"/>
    <w:tmpl w:val="2AA2E9AA"/>
    <w:lvl w:ilvl="0">
      <w:start w:val="1"/>
      <w:numFmt w:val="decimal"/>
      <w:suff w:val="space"/>
      <w:lvlText w:val="6.2.%1"/>
      <w:lvlJc w:val="left"/>
      <w:pPr>
        <w:ind w:left="0" w:firstLine="0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1" w15:restartNumberingAfterBreak="0">
    <w:nsid w:val="3A285353"/>
    <w:multiLevelType w:val="hybridMultilevel"/>
    <w:tmpl w:val="BA109A0C"/>
    <w:lvl w:ilvl="0" w:tplc="409C2EE4">
      <w:start w:val="1"/>
      <w:numFmt w:val="lowerLetter"/>
      <w:lvlText w:val="%1)"/>
      <w:lvlJc w:val="left"/>
      <w:pPr>
        <w:ind w:left="420" w:hanging="42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3B0317B8"/>
    <w:multiLevelType w:val="multilevel"/>
    <w:tmpl w:val="F75C4AF4"/>
    <w:lvl w:ilvl="0">
      <w:start w:val="1"/>
      <w:numFmt w:val="decimal"/>
      <w:lvlText w:val="6.7.%1"/>
      <w:lvlJc w:val="left"/>
      <w:pPr>
        <w:ind w:left="0" w:firstLine="0"/>
      </w:pPr>
      <w:rPr>
        <w:rFonts w:ascii="Arial" w:hAnsi="Arial" w:cs="Arial" w:hint="default"/>
        <w:b w:val="0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3" w15:restartNumberingAfterBreak="0">
    <w:nsid w:val="3F5F4E33"/>
    <w:multiLevelType w:val="hybridMultilevel"/>
    <w:tmpl w:val="3BEC3E44"/>
    <w:lvl w:ilvl="0" w:tplc="1A686946">
      <w:start w:val="1"/>
      <w:numFmt w:val="decimal"/>
      <w:suff w:val="space"/>
      <w:lvlText w:val="6.%1"/>
      <w:lvlJc w:val="left"/>
      <w:pPr>
        <w:ind w:left="420" w:hanging="420"/>
      </w:pPr>
      <w:rPr>
        <w:rFonts w:ascii="Arial" w:eastAsia="SimHei" w:hAnsi="Arial" w:cs="Arial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21D1702"/>
    <w:multiLevelType w:val="multilevel"/>
    <w:tmpl w:val="936AEB3C"/>
    <w:lvl w:ilvl="0">
      <w:start w:val="1"/>
      <w:numFmt w:val="decimal"/>
      <w:suff w:val="space"/>
      <w:lvlText w:val="6.6.%1"/>
      <w:lvlJc w:val="left"/>
      <w:pPr>
        <w:ind w:left="0" w:firstLine="0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25" w15:restartNumberingAfterBreak="0">
    <w:nsid w:val="453F4257"/>
    <w:multiLevelType w:val="hybridMultilevel"/>
    <w:tmpl w:val="443ABD9A"/>
    <w:lvl w:ilvl="0" w:tplc="2C7622F0">
      <w:start w:val="1"/>
      <w:numFmt w:val="decimal"/>
      <w:suff w:val="space"/>
      <w:lvlText w:val="4.%1"/>
      <w:lvlJc w:val="left"/>
      <w:pPr>
        <w:ind w:left="420" w:hanging="420"/>
      </w:pPr>
      <w:rPr>
        <w:rFonts w:ascii="Times New Roman" w:hAnsi="Times New Roman" w:cs="Times New Roman" w:hint="default"/>
        <w:color w:val="auto"/>
        <w:sz w:val="24"/>
        <w:szCs w:val="24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46195F02"/>
    <w:multiLevelType w:val="hybridMultilevel"/>
    <w:tmpl w:val="23B4FD98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 w15:restartNumberingAfterBreak="0">
    <w:nsid w:val="469E6CEF"/>
    <w:multiLevelType w:val="hybridMultilevel"/>
    <w:tmpl w:val="2AE888DE"/>
    <w:lvl w:ilvl="0" w:tplc="2DB01AE6">
      <w:start w:val="1"/>
      <w:numFmt w:val="decimal"/>
      <w:suff w:val="space"/>
      <w:lvlText w:val="5.1.%1"/>
      <w:lvlJc w:val="left"/>
      <w:pPr>
        <w:ind w:left="562" w:hanging="420"/>
      </w:pPr>
      <w:rPr>
        <w:rFonts w:ascii="Times New Roman" w:hAnsi="Times New Roman" w:cs="Times New Roman" w:hint="default"/>
        <w:b/>
        <w:color w:val="auto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 w15:restartNumberingAfterBreak="0">
    <w:nsid w:val="49AF0457"/>
    <w:multiLevelType w:val="hybridMultilevel"/>
    <w:tmpl w:val="38047A4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9" w15:restartNumberingAfterBreak="0">
    <w:nsid w:val="4BA376D2"/>
    <w:multiLevelType w:val="hybridMultilevel"/>
    <w:tmpl w:val="9A6C875E"/>
    <w:lvl w:ilvl="0" w:tplc="6382D20C">
      <w:start w:val="1"/>
      <w:numFmt w:val="decimal"/>
      <w:suff w:val="space"/>
      <w:lvlText w:val="5.%1"/>
      <w:lvlJc w:val="left"/>
      <w:pPr>
        <w:ind w:left="1124" w:hanging="420"/>
      </w:pPr>
      <w:rPr>
        <w:rFonts w:ascii="Arial" w:hAnsi="Arial" w:cs="Arial" w:hint="default"/>
        <w:color w:val="auto"/>
        <w:sz w:val="24"/>
        <w:szCs w:val="24"/>
      </w:rPr>
    </w:lvl>
    <w:lvl w:ilvl="1" w:tplc="DF7633A0">
      <w:start w:val="1"/>
      <w:numFmt w:val="decimal"/>
      <w:lvlText w:val="5.%2"/>
      <w:lvlJc w:val="left"/>
      <w:pPr>
        <w:ind w:left="840" w:hanging="420"/>
      </w:pPr>
      <w:rPr>
        <w:rFonts w:ascii="Times New Roman" w:hAnsi="Times New Roman" w:cs="Times New Roman" w:hint="default"/>
        <w:b/>
        <w:color w:val="auto"/>
        <w:sz w:val="24"/>
        <w:szCs w:val="24"/>
      </w:rPr>
    </w:lvl>
    <w:lvl w:ilvl="2" w:tplc="8ECC9374">
      <w:start w:val="1"/>
      <w:numFmt w:val="decimal"/>
      <w:lvlText w:val="%3．"/>
      <w:lvlJc w:val="left"/>
      <w:pPr>
        <w:ind w:left="12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 w15:restartNumberingAfterBreak="0">
    <w:nsid w:val="4F88675E"/>
    <w:multiLevelType w:val="hybridMultilevel"/>
    <w:tmpl w:val="E9E6B926"/>
    <w:lvl w:ilvl="0" w:tplc="188E7E5A">
      <w:start w:val="1"/>
      <w:numFmt w:val="decimal"/>
      <w:lvlText w:val="%1."/>
      <w:lvlJc w:val="left"/>
      <w:pPr>
        <w:ind w:left="600" w:hanging="360"/>
      </w:pPr>
      <w:rPr>
        <w:rFonts w:hAnsi="SimSun"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ind w:left="6360" w:hanging="180"/>
      </w:pPr>
    </w:lvl>
  </w:abstractNum>
  <w:abstractNum w:abstractNumId="31" w15:restartNumberingAfterBreak="0">
    <w:nsid w:val="54AC02AE"/>
    <w:multiLevelType w:val="hybridMultilevel"/>
    <w:tmpl w:val="9B5EECC8"/>
    <w:lvl w:ilvl="0" w:tplc="356E3BA0">
      <w:start w:val="1"/>
      <w:numFmt w:val="decimal"/>
      <w:suff w:val="space"/>
      <w:lvlText w:val="%1"/>
      <w:lvlJc w:val="left"/>
      <w:pPr>
        <w:ind w:left="562" w:hanging="420"/>
      </w:pPr>
      <w:rPr>
        <w:rFonts w:ascii="Times New Roman" w:eastAsia="SimHei" w:hAnsi="Times New Roman" w:cs="Times New Roman" w:hint="default"/>
        <w:b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5C3E09C5"/>
    <w:multiLevelType w:val="hybridMultilevel"/>
    <w:tmpl w:val="974A6B4A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3" w15:restartNumberingAfterBreak="0">
    <w:nsid w:val="629E0CBC"/>
    <w:multiLevelType w:val="multilevel"/>
    <w:tmpl w:val="F4D88CA0"/>
    <w:lvl w:ilvl="0">
      <w:start w:val="1"/>
      <w:numFmt w:val="decimal"/>
      <w:suff w:val="space"/>
      <w:lvlText w:val="6.3.%1"/>
      <w:lvlJc w:val="left"/>
      <w:pPr>
        <w:ind w:left="0" w:firstLine="0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34" w15:restartNumberingAfterBreak="0">
    <w:nsid w:val="6545513F"/>
    <w:multiLevelType w:val="hybridMultilevel"/>
    <w:tmpl w:val="BFF239A4"/>
    <w:lvl w:ilvl="0" w:tplc="9954A3CE">
      <w:start w:val="1"/>
      <w:numFmt w:val="lowerLetter"/>
      <w:lvlText w:val="%1."/>
      <w:lvlJc w:val="left"/>
      <w:pPr>
        <w:ind w:left="420" w:hanging="420"/>
      </w:pPr>
      <w:rPr>
        <w:rFonts w:ascii="Times New Roman" w:eastAsia="SimSun" w:hAnsi="SimSun" w:cs="Times New Roman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 w15:restartNumberingAfterBreak="0">
    <w:nsid w:val="663E1A45"/>
    <w:multiLevelType w:val="hybridMultilevel"/>
    <w:tmpl w:val="BA109A0C"/>
    <w:lvl w:ilvl="0" w:tplc="409C2EE4">
      <w:start w:val="1"/>
      <w:numFmt w:val="lowerLetter"/>
      <w:lvlText w:val="%1)"/>
      <w:lvlJc w:val="left"/>
      <w:pPr>
        <w:ind w:left="420" w:hanging="420"/>
      </w:pPr>
      <w:rPr>
        <w:rFonts w:ascii="Times New Roman" w:hAnsi="Times New Roman" w:cs="Times New Roman"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6" w15:restartNumberingAfterBreak="0">
    <w:nsid w:val="68C77622"/>
    <w:multiLevelType w:val="hybridMultilevel"/>
    <w:tmpl w:val="5666FC66"/>
    <w:lvl w:ilvl="0" w:tplc="9772A03E">
      <w:start w:val="1"/>
      <w:numFmt w:val="lowerLetter"/>
      <w:lvlText w:val="%1)"/>
      <w:lvlJc w:val="left"/>
      <w:pPr>
        <w:ind w:left="420" w:hanging="4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C596BD5"/>
    <w:multiLevelType w:val="hybridMultilevel"/>
    <w:tmpl w:val="4260F2DE"/>
    <w:lvl w:ilvl="0" w:tplc="00EE2572">
      <w:start w:val="1"/>
      <w:numFmt w:val="decimal"/>
      <w:suff w:val="space"/>
      <w:lvlText w:val="5.2.%1"/>
      <w:lvlJc w:val="left"/>
      <w:pPr>
        <w:ind w:left="562" w:hanging="420"/>
      </w:pPr>
      <w:rPr>
        <w:rFonts w:ascii="Times New Roman" w:hAnsi="Times New Roman" w:cs="Times New Roman" w:hint="default"/>
        <w:b/>
        <w:color w:val="auto"/>
        <w:sz w:val="24"/>
        <w:szCs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70E3776E"/>
    <w:multiLevelType w:val="multilevel"/>
    <w:tmpl w:val="A926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2876CB7"/>
    <w:multiLevelType w:val="multilevel"/>
    <w:tmpl w:val="844CBEBE"/>
    <w:lvl w:ilvl="0">
      <w:start w:val="1"/>
      <w:numFmt w:val="decimal"/>
      <w:suff w:val="space"/>
      <w:lvlText w:val="6.7.%1"/>
      <w:lvlJc w:val="left"/>
      <w:pPr>
        <w:ind w:left="0" w:firstLine="0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40" w15:restartNumberingAfterBreak="0">
    <w:nsid w:val="729B7B87"/>
    <w:multiLevelType w:val="multilevel"/>
    <w:tmpl w:val="0E1228D6"/>
    <w:lvl w:ilvl="0">
      <w:start w:val="1"/>
      <w:numFmt w:val="bullet"/>
      <w:lvlText w:val="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41" w15:restartNumberingAfterBreak="0">
    <w:nsid w:val="72BC62EB"/>
    <w:multiLevelType w:val="hybridMultilevel"/>
    <w:tmpl w:val="20027008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42" w15:restartNumberingAfterBreak="0">
    <w:nsid w:val="74EE2CBB"/>
    <w:multiLevelType w:val="multilevel"/>
    <w:tmpl w:val="CB122084"/>
    <w:lvl w:ilvl="0">
      <w:start w:val="1"/>
      <w:numFmt w:val="decimal"/>
      <w:suff w:val="space"/>
      <w:lvlText w:val="6.4.%1"/>
      <w:lvlJc w:val="left"/>
      <w:pPr>
        <w:ind w:left="0" w:firstLine="0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43" w15:restartNumberingAfterBreak="0">
    <w:nsid w:val="77B80DF5"/>
    <w:multiLevelType w:val="hybridMultilevel"/>
    <w:tmpl w:val="1EF85342"/>
    <w:lvl w:ilvl="0" w:tplc="04090001">
      <w:start w:val="1"/>
      <w:numFmt w:val="bullet"/>
      <w:lvlText w:val=""/>
      <w:lvlJc w:val="left"/>
      <w:pPr>
        <w:ind w:left="90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60" w:hanging="420"/>
      </w:pPr>
      <w:rPr>
        <w:rFonts w:ascii="Wingdings" w:hAnsi="Wingdings" w:hint="default"/>
      </w:rPr>
    </w:lvl>
  </w:abstractNum>
  <w:abstractNum w:abstractNumId="44" w15:restartNumberingAfterBreak="0">
    <w:nsid w:val="78E65BF2"/>
    <w:multiLevelType w:val="multilevel"/>
    <w:tmpl w:val="252C5FCE"/>
    <w:lvl w:ilvl="0">
      <w:start w:val="1"/>
      <w:numFmt w:val="decimal"/>
      <w:suff w:val="space"/>
      <w:lvlText w:val="6.5.%1"/>
      <w:lvlJc w:val="left"/>
      <w:pPr>
        <w:ind w:left="0" w:firstLine="0"/>
      </w:pPr>
      <w:rPr>
        <w:rFonts w:ascii="Arial" w:hAnsi="Arial" w:cs="Arial"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45" w15:restartNumberingAfterBreak="0">
    <w:nsid w:val="7A487EAE"/>
    <w:multiLevelType w:val="hybridMultilevel"/>
    <w:tmpl w:val="44BA1698"/>
    <w:lvl w:ilvl="0" w:tplc="0409000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2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6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40" w:hanging="420"/>
      </w:pPr>
      <w:rPr>
        <w:rFonts w:ascii="Wingdings" w:hAnsi="Wingdings" w:hint="default"/>
      </w:rPr>
    </w:lvl>
  </w:abstractNum>
  <w:abstractNum w:abstractNumId="46" w15:restartNumberingAfterBreak="0">
    <w:nsid w:val="7D5F6972"/>
    <w:multiLevelType w:val="multilevel"/>
    <w:tmpl w:val="F3545EB4"/>
    <w:lvl w:ilvl="0">
      <w:start w:val="1"/>
      <w:numFmt w:val="decimal"/>
      <w:lvlText w:val="6.8.%1"/>
      <w:lvlJc w:val="left"/>
      <w:pPr>
        <w:ind w:left="0" w:firstLine="0"/>
      </w:pPr>
      <w:rPr>
        <w:rFonts w:ascii="Arial" w:hAnsi="Arial" w:cs="Arial" w:hint="default"/>
        <w:b w:val="0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47" w15:restartNumberingAfterBreak="0">
    <w:nsid w:val="7F163AF8"/>
    <w:multiLevelType w:val="multilevel"/>
    <w:tmpl w:val="1002A21C"/>
    <w:lvl w:ilvl="0">
      <w:start w:val="1"/>
      <w:numFmt w:val="bullet"/>
      <w:lvlText w:val=""/>
      <w:lvlJc w:val="left"/>
      <w:pPr>
        <w:ind w:left="0" w:firstLine="0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 w16cid:durableId="668870767">
    <w:abstractNumId w:val="19"/>
  </w:num>
  <w:num w:numId="2" w16cid:durableId="1967271263">
    <w:abstractNumId w:val="5"/>
  </w:num>
  <w:num w:numId="3" w16cid:durableId="1424260766">
    <w:abstractNumId w:val="1"/>
  </w:num>
  <w:num w:numId="4" w16cid:durableId="1358040814">
    <w:abstractNumId w:val="4"/>
  </w:num>
  <w:num w:numId="5" w16cid:durableId="1893538930">
    <w:abstractNumId w:val="25"/>
  </w:num>
  <w:num w:numId="6" w16cid:durableId="142553084">
    <w:abstractNumId w:val="20"/>
  </w:num>
  <w:num w:numId="7" w16cid:durableId="587274884">
    <w:abstractNumId w:val="33"/>
  </w:num>
  <w:num w:numId="8" w16cid:durableId="44303673">
    <w:abstractNumId w:val="42"/>
  </w:num>
  <w:num w:numId="9" w16cid:durableId="342441085">
    <w:abstractNumId w:val="14"/>
  </w:num>
  <w:num w:numId="10" w16cid:durableId="1333872951">
    <w:abstractNumId w:val="44"/>
  </w:num>
  <w:num w:numId="11" w16cid:durableId="2080326662">
    <w:abstractNumId w:val="24"/>
  </w:num>
  <w:num w:numId="12" w16cid:durableId="1841114270">
    <w:abstractNumId w:val="47"/>
  </w:num>
  <w:num w:numId="13" w16cid:durableId="1411658509">
    <w:abstractNumId w:val="18"/>
  </w:num>
  <w:num w:numId="14" w16cid:durableId="785198200">
    <w:abstractNumId w:val="40"/>
  </w:num>
  <w:num w:numId="15" w16cid:durableId="945890311">
    <w:abstractNumId w:val="39"/>
  </w:num>
  <w:num w:numId="16" w16cid:durableId="1456831617">
    <w:abstractNumId w:val="22"/>
  </w:num>
  <w:num w:numId="17" w16cid:durableId="880436556">
    <w:abstractNumId w:val="46"/>
  </w:num>
  <w:num w:numId="18" w16cid:durableId="1671253953">
    <w:abstractNumId w:val="10"/>
  </w:num>
  <w:num w:numId="19" w16cid:durableId="1645428323">
    <w:abstractNumId w:val="7"/>
  </w:num>
  <w:num w:numId="20" w16cid:durableId="695236570">
    <w:abstractNumId w:val="11"/>
  </w:num>
  <w:num w:numId="21" w16cid:durableId="967246014">
    <w:abstractNumId w:val="31"/>
  </w:num>
  <w:num w:numId="22" w16cid:durableId="481433810">
    <w:abstractNumId w:val="23"/>
  </w:num>
  <w:num w:numId="23" w16cid:durableId="1454910415">
    <w:abstractNumId w:val="13"/>
  </w:num>
  <w:num w:numId="24" w16cid:durableId="1447506611">
    <w:abstractNumId w:val="29"/>
  </w:num>
  <w:num w:numId="25" w16cid:durableId="933175134">
    <w:abstractNumId w:val="2"/>
  </w:num>
  <w:num w:numId="26" w16cid:durableId="391586212">
    <w:abstractNumId w:val="27"/>
  </w:num>
  <w:num w:numId="27" w16cid:durableId="1314331870">
    <w:abstractNumId w:val="16"/>
  </w:num>
  <w:num w:numId="28" w16cid:durableId="520752307">
    <w:abstractNumId w:val="41"/>
  </w:num>
  <w:num w:numId="29" w16cid:durableId="1545096874">
    <w:abstractNumId w:val="3"/>
  </w:num>
  <w:num w:numId="30" w16cid:durableId="505249588">
    <w:abstractNumId w:val="36"/>
  </w:num>
  <w:num w:numId="31" w16cid:durableId="1162231576">
    <w:abstractNumId w:val="9"/>
  </w:num>
  <w:num w:numId="32" w16cid:durableId="1197815916">
    <w:abstractNumId w:val="45"/>
  </w:num>
  <w:num w:numId="33" w16cid:durableId="995449245">
    <w:abstractNumId w:val="37"/>
  </w:num>
  <w:num w:numId="34" w16cid:durableId="375087935">
    <w:abstractNumId w:val="15"/>
  </w:num>
  <w:num w:numId="35" w16cid:durableId="779376132">
    <w:abstractNumId w:val="34"/>
  </w:num>
  <w:num w:numId="36" w16cid:durableId="470706570">
    <w:abstractNumId w:val="12"/>
  </w:num>
  <w:num w:numId="37" w16cid:durableId="442845386">
    <w:abstractNumId w:val="26"/>
  </w:num>
  <w:num w:numId="38" w16cid:durableId="653753446">
    <w:abstractNumId w:val="21"/>
  </w:num>
  <w:num w:numId="39" w16cid:durableId="637996753">
    <w:abstractNumId w:val="28"/>
  </w:num>
  <w:num w:numId="40" w16cid:durableId="348337918">
    <w:abstractNumId w:val="35"/>
  </w:num>
  <w:num w:numId="41" w16cid:durableId="1958490065">
    <w:abstractNumId w:val="0"/>
  </w:num>
  <w:num w:numId="42" w16cid:durableId="431703954">
    <w:abstractNumId w:val="17"/>
  </w:num>
  <w:num w:numId="43" w16cid:durableId="1890534727">
    <w:abstractNumId w:val="43"/>
  </w:num>
  <w:num w:numId="44" w16cid:durableId="1858155216">
    <w:abstractNumId w:val="6"/>
  </w:num>
  <w:num w:numId="45" w16cid:durableId="159006067">
    <w:abstractNumId w:val="32"/>
  </w:num>
  <w:num w:numId="46" w16cid:durableId="450363566">
    <w:abstractNumId w:val="38"/>
  </w:num>
  <w:num w:numId="47" w16cid:durableId="1051071958">
    <w:abstractNumId w:val="30"/>
  </w:num>
  <w:num w:numId="48" w16cid:durableId="171765849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5"/>
  <w:bordersDoNotSurroundHeader/>
  <w:bordersDoNotSurroundFooter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0091A"/>
    <w:rsid w:val="00013550"/>
    <w:rsid w:val="00013A42"/>
    <w:rsid w:val="00013FF5"/>
    <w:rsid w:val="00024E74"/>
    <w:rsid w:val="00037FB4"/>
    <w:rsid w:val="00045546"/>
    <w:rsid w:val="00050E3C"/>
    <w:rsid w:val="0005114E"/>
    <w:rsid w:val="00056DA2"/>
    <w:rsid w:val="00081C5C"/>
    <w:rsid w:val="00082D82"/>
    <w:rsid w:val="00084F4E"/>
    <w:rsid w:val="000945A3"/>
    <w:rsid w:val="000A59CD"/>
    <w:rsid w:val="000B2B3F"/>
    <w:rsid w:val="000B59D1"/>
    <w:rsid w:val="000C33D6"/>
    <w:rsid w:val="000C3F1A"/>
    <w:rsid w:val="000D3030"/>
    <w:rsid w:val="000D3992"/>
    <w:rsid w:val="000E3BBA"/>
    <w:rsid w:val="000F687C"/>
    <w:rsid w:val="000F7598"/>
    <w:rsid w:val="001026D3"/>
    <w:rsid w:val="0015185D"/>
    <w:rsid w:val="0016361D"/>
    <w:rsid w:val="00165F57"/>
    <w:rsid w:val="0017654B"/>
    <w:rsid w:val="00177545"/>
    <w:rsid w:val="0018587C"/>
    <w:rsid w:val="00185926"/>
    <w:rsid w:val="00191D55"/>
    <w:rsid w:val="00195A1A"/>
    <w:rsid w:val="001E08BD"/>
    <w:rsid w:val="001F634F"/>
    <w:rsid w:val="001F7548"/>
    <w:rsid w:val="00211CA6"/>
    <w:rsid w:val="002179DC"/>
    <w:rsid w:val="00246D20"/>
    <w:rsid w:val="002474B8"/>
    <w:rsid w:val="002517C1"/>
    <w:rsid w:val="0025293B"/>
    <w:rsid w:val="00282C42"/>
    <w:rsid w:val="002A0214"/>
    <w:rsid w:val="002A0328"/>
    <w:rsid w:val="002A2CCF"/>
    <w:rsid w:val="002A48DC"/>
    <w:rsid w:val="002C7459"/>
    <w:rsid w:val="002D2DD3"/>
    <w:rsid w:val="002E3420"/>
    <w:rsid w:val="002F4286"/>
    <w:rsid w:val="00303410"/>
    <w:rsid w:val="00311AE2"/>
    <w:rsid w:val="00322211"/>
    <w:rsid w:val="003352E5"/>
    <w:rsid w:val="00343E4E"/>
    <w:rsid w:val="00346BCC"/>
    <w:rsid w:val="003515AA"/>
    <w:rsid w:val="0035310F"/>
    <w:rsid w:val="003533E7"/>
    <w:rsid w:val="00363193"/>
    <w:rsid w:val="0036389F"/>
    <w:rsid w:val="00364D56"/>
    <w:rsid w:val="003708B4"/>
    <w:rsid w:val="0037532C"/>
    <w:rsid w:val="003806B2"/>
    <w:rsid w:val="00395BCD"/>
    <w:rsid w:val="003A1EBB"/>
    <w:rsid w:val="003A5023"/>
    <w:rsid w:val="003B2A9A"/>
    <w:rsid w:val="003D5B08"/>
    <w:rsid w:val="003D785D"/>
    <w:rsid w:val="003E0761"/>
    <w:rsid w:val="003E087D"/>
    <w:rsid w:val="003E2B82"/>
    <w:rsid w:val="003F5BEA"/>
    <w:rsid w:val="00441A0C"/>
    <w:rsid w:val="00452DD5"/>
    <w:rsid w:val="004639E3"/>
    <w:rsid w:val="00464F15"/>
    <w:rsid w:val="0046743C"/>
    <w:rsid w:val="00471544"/>
    <w:rsid w:val="00471D35"/>
    <w:rsid w:val="00483800"/>
    <w:rsid w:val="00487842"/>
    <w:rsid w:val="00495A51"/>
    <w:rsid w:val="00496B4A"/>
    <w:rsid w:val="004B1A38"/>
    <w:rsid w:val="004B50B5"/>
    <w:rsid w:val="004C1A16"/>
    <w:rsid w:val="004D227C"/>
    <w:rsid w:val="004E2504"/>
    <w:rsid w:val="004E296E"/>
    <w:rsid w:val="004E3027"/>
    <w:rsid w:val="004F0582"/>
    <w:rsid w:val="004F1F2F"/>
    <w:rsid w:val="004F2407"/>
    <w:rsid w:val="00507E48"/>
    <w:rsid w:val="00510E81"/>
    <w:rsid w:val="00516B45"/>
    <w:rsid w:val="00525C03"/>
    <w:rsid w:val="005262F9"/>
    <w:rsid w:val="00536798"/>
    <w:rsid w:val="005446BF"/>
    <w:rsid w:val="00550391"/>
    <w:rsid w:val="005536B1"/>
    <w:rsid w:val="00570C41"/>
    <w:rsid w:val="00575ADB"/>
    <w:rsid w:val="005779BD"/>
    <w:rsid w:val="0058564A"/>
    <w:rsid w:val="00592803"/>
    <w:rsid w:val="005A263F"/>
    <w:rsid w:val="005A7539"/>
    <w:rsid w:val="005B576F"/>
    <w:rsid w:val="005B5DE8"/>
    <w:rsid w:val="005D2123"/>
    <w:rsid w:val="005D2BE6"/>
    <w:rsid w:val="005D49B4"/>
    <w:rsid w:val="005F5899"/>
    <w:rsid w:val="00601363"/>
    <w:rsid w:val="00614752"/>
    <w:rsid w:val="00617989"/>
    <w:rsid w:val="00620DBA"/>
    <w:rsid w:val="00624C9D"/>
    <w:rsid w:val="00630ED8"/>
    <w:rsid w:val="006314D0"/>
    <w:rsid w:val="00633106"/>
    <w:rsid w:val="00636631"/>
    <w:rsid w:val="00642065"/>
    <w:rsid w:val="0064228F"/>
    <w:rsid w:val="00653797"/>
    <w:rsid w:val="00680983"/>
    <w:rsid w:val="00691E3A"/>
    <w:rsid w:val="00694BD5"/>
    <w:rsid w:val="006A7485"/>
    <w:rsid w:val="006B4407"/>
    <w:rsid w:val="006D1DE2"/>
    <w:rsid w:val="006E1A28"/>
    <w:rsid w:val="006E2604"/>
    <w:rsid w:val="006F3235"/>
    <w:rsid w:val="006F3283"/>
    <w:rsid w:val="007251B3"/>
    <w:rsid w:val="007277BF"/>
    <w:rsid w:val="00736A8C"/>
    <w:rsid w:val="00744128"/>
    <w:rsid w:val="00745B6D"/>
    <w:rsid w:val="007959A0"/>
    <w:rsid w:val="007A2F1F"/>
    <w:rsid w:val="007C5425"/>
    <w:rsid w:val="007E7112"/>
    <w:rsid w:val="007F0AF8"/>
    <w:rsid w:val="007F2462"/>
    <w:rsid w:val="007F4450"/>
    <w:rsid w:val="00802030"/>
    <w:rsid w:val="00810617"/>
    <w:rsid w:val="00822FAF"/>
    <w:rsid w:val="00826527"/>
    <w:rsid w:val="00826675"/>
    <w:rsid w:val="008323CD"/>
    <w:rsid w:val="008336F1"/>
    <w:rsid w:val="0083430C"/>
    <w:rsid w:val="00841E24"/>
    <w:rsid w:val="00843877"/>
    <w:rsid w:val="00852FAD"/>
    <w:rsid w:val="00854538"/>
    <w:rsid w:val="00856CF4"/>
    <w:rsid w:val="00861B41"/>
    <w:rsid w:val="008733EF"/>
    <w:rsid w:val="00891C1B"/>
    <w:rsid w:val="008A45C6"/>
    <w:rsid w:val="008A5A0E"/>
    <w:rsid w:val="008B06D8"/>
    <w:rsid w:val="008B3A56"/>
    <w:rsid w:val="008F670C"/>
    <w:rsid w:val="0091000D"/>
    <w:rsid w:val="00914CEC"/>
    <w:rsid w:val="009159C8"/>
    <w:rsid w:val="00920E6E"/>
    <w:rsid w:val="00923617"/>
    <w:rsid w:val="00934E7D"/>
    <w:rsid w:val="00950347"/>
    <w:rsid w:val="00951502"/>
    <w:rsid w:val="009516AB"/>
    <w:rsid w:val="00963985"/>
    <w:rsid w:val="009845C0"/>
    <w:rsid w:val="00987C20"/>
    <w:rsid w:val="009B4489"/>
    <w:rsid w:val="009C6001"/>
    <w:rsid w:val="009C7823"/>
    <w:rsid w:val="009D16DF"/>
    <w:rsid w:val="009D2149"/>
    <w:rsid w:val="009D4881"/>
    <w:rsid w:val="009F71F3"/>
    <w:rsid w:val="00A05AA5"/>
    <w:rsid w:val="00A15D5E"/>
    <w:rsid w:val="00A21CC4"/>
    <w:rsid w:val="00A32763"/>
    <w:rsid w:val="00A32E51"/>
    <w:rsid w:val="00A422E7"/>
    <w:rsid w:val="00A45953"/>
    <w:rsid w:val="00A52CFA"/>
    <w:rsid w:val="00A635E8"/>
    <w:rsid w:val="00A72575"/>
    <w:rsid w:val="00A8576A"/>
    <w:rsid w:val="00A91DF0"/>
    <w:rsid w:val="00A9389E"/>
    <w:rsid w:val="00A976F3"/>
    <w:rsid w:val="00AA584E"/>
    <w:rsid w:val="00AA6365"/>
    <w:rsid w:val="00AA655B"/>
    <w:rsid w:val="00AE04C7"/>
    <w:rsid w:val="00AF4A35"/>
    <w:rsid w:val="00B00F14"/>
    <w:rsid w:val="00B067BD"/>
    <w:rsid w:val="00B12D42"/>
    <w:rsid w:val="00B13A1B"/>
    <w:rsid w:val="00B24211"/>
    <w:rsid w:val="00B407A7"/>
    <w:rsid w:val="00B45858"/>
    <w:rsid w:val="00B515A6"/>
    <w:rsid w:val="00B528D0"/>
    <w:rsid w:val="00B652DE"/>
    <w:rsid w:val="00B857ED"/>
    <w:rsid w:val="00B91BD2"/>
    <w:rsid w:val="00B965B4"/>
    <w:rsid w:val="00B96F83"/>
    <w:rsid w:val="00BA4DCB"/>
    <w:rsid w:val="00BB6282"/>
    <w:rsid w:val="00BC3827"/>
    <w:rsid w:val="00BC792D"/>
    <w:rsid w:val="00BD2912"/>
    <w:rsid w:val="00BE27B3"/>
    <w:rsid w:val="00C0587B"/>
    <w:rsid w:val="00C3600B"/>
    <w:rsid w:val="00C372B6"/>
    <w:rsid w:val="00C40202"/>
    <w:rsid w:val="00C433A5"/>
    <w:rsid w:val="00C43F05"/>
    <w:rsid w:val="00C4572A"/>
    <w:rsid w:val="00C76514"/>
    <w:rsid w:val="00C77498"/>
    <w:rsid w:val="00C81C71"/>
    <w:rsid w:val="00C831A7"/>
    <w:rsid w:val="00C85F0E"/>
    <w:rsid w:val="00C87D66"/>
    <w:rsid w:val="00C907CE"/>
    <w:rsid w:val="00C918FA"/>
    <w:rsid w:val="00C95E1B"/>
    <w:rsid w:val="00CB1D15"/>
    <w:rsid w:val="00CB20E3"/>
    <w:rsid w:val="00CB6A5F"/>
    <w:rsid w:val="00CC0ACA"/>
    <w:rsid w:val="00CC20C4"/>
    <w:rsid w:val="00CC2A8C"/>
    <w:rsid w:val="00CC518C"/>
    <w:rsid w:val="00CF4813"/>
    <w:rsid w:val="00CF6128"/>
    <w:rsid w:val="00CF66F0"/>
    <w:rsid w:val="00D02BA7"/>
    <w:rsid w:val="00D03361"/>
    <w:rsid w:val="00D13E08"/>
    <w:rsid w:val="00D36DDF"/>
    <w:rsid w:val="00D5005C"/>
    <w:rsid w:val="00D52454"/>
    <w:rsid w:val="00D528C4"/>
    <w:rsid w:val="00D61D73"/>
    <w:rsid w:val="00D6371F"/>
    <w:rsid w:val="00D63FD6"/>
    <w:rsid w:val="00D70183"/>
    <w:rsid w:val="00D7274C"/>
    <w:rsid w:val="00D7416E"/>
    <w:rsid w:val="00D84AC3"/>
    <w:rsid w:val="00D92564"/>
    <w:rsid w:val="00D950A0"/>
    <w:rsid w:val="00DB4E56"/>
    <w:rsid w:val="00DB746F"/>
    <w:rsid w:val="00DC24AF"/>
    <w:rsid w:val="00DC6A12"/>
    <w:rsid w:val="00DD1B9C"/>
    <w:rsid w:val="00DD3586"/>
    <w:rsid w:val="00DD5A65"/>
    <w:rsid w:val="00DE38CE"/>
    <w:rsid w:val="00DE5C5C"/>
    <w:rsid w:val="00DF1C88"/>
    <w:rsid w:val="00DF62D9"/>
    <w:rsid w:val="00E00530"/>
    <w:rsid w:val="00E056BF"/>
    <w:rsid w:val="00E256A1"/>
    <w:rsid w:val="00E32BD3"/>
    <w:rsid w:val="00E53B55"/>
    <w:rsid w:val="00E656E1"/>
    <w:rsid w:val="00E70FC3"/>
    <w:rsid w:val="00E747D2"/>
    <w:rsid w:val="00E8660D"/>
    <w:rsid w:val="00E919EC"/>
    <w:rsid w:val="00EA52BF"/>
    <w:rsid w:val="00EB4E25"/>
    <w:rsid w:val="00EC29A0"/>
    <w:rsid w:val="00ED4CF2"/>
    <w:rsid w:val="00EE0AA8"/>
    <w:rsid w:val="00EE3FB2"/>
    <w:rsid w:val="00EF27F3"/>
    <w:rsid w:val="00EF450E"/>
    <w:rsid w:val="00EF4D2A"/>
    <w:rsid w:val="00F122CE"/>
    <w:rsid w:val="00F24A83"/>
    <w:rsid w:val="00F27D92"/>
    <w:rsid w:val="00F35284"/>
    <w:rsid w:val="00F409F9"/>
    <w:rsid w:val="00F73FFD"/>
    <w:rsid w:val="00F77C6B"/>
    <w:rsid w:val="00F80DEA"/>
    <w:rsid w:val="00F830B7"/>
    <w:rsid w:val="00FA5CFF"/>
    <w:rsid w:val="00FB53C8"/>
    <w:rsid w:val="00FC4A2B"/>
    <w:rsid w:val="00FE3952"/>
    <w:rsid w:val="00FE52F9"/>
    <w:rsid w:val="00FF1797"/>
    <w:rsid w:val="00FF217D"/>
    <w:rsid w:val="00FF3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CDBC2B2"/>
  <w15:chartTrackingRefBased/>
  <w15:docId w15:val="{071B8C33-FEED-7043-93B6-D849827580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</w:rPr>
  </w:style>
  <w:style w:type="paragraph" w:styleId="Heading1">
    <w:name w:val="heading 1"/>
    <w:basedOn w:val="Normal"/>
    <w:next w:val="Normal"/>
    <w:link w:val="Heading1Char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  <w:lang w:val="x-none" w:eastAsia="x-none"/>
    </w:rPr>
  </w:style>
  <w:style w:type="paragraph" w:styleId="Heading2">
    <w:name w:val="heading 2"/>
    <w:basedOn w:val="Normal"/>
    <w:next w:val="Normal"/>
    <w:link w:val="Heading2Char"/>
    <w:unhideWhenUsed/>
    <w:qFormat/>
    <w:rsid w:val="00C95E1B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  <w:lang w:val="x-none" w:eastAsia="x-none"/>
    </w:rPr>
  </w:style>
  <w:style w:type="character" w:default="1" w:styleId="DefaultParagraphFont">
    <w:name w:val="Default Paragraph Font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b/>
      <w:bCs/>
      <w:kern w:val="44"/>
      <w:sz w:val="44"/>
      <w:szCs w:val="44"/>
    </w:rPr>
  </w:style>
  <w:style w:type="character" w:customStyle="1" w:styleId="HeaderChar">
    <w:name w:val="Header Char"/>
    <w:link w:val="Header"/>
    <w:uiPriority w:val="99"/>
    <w:rPr>
      <w:kern w:val="2"/>
      <w:sz w:val="18"/>
      <w:szCs w:val="18"/>
    </w:rPr>
  </w:style>
  <w:style w:type="character" w:customStyle="1" w:styleId="SubtitleChar">
    <w:name w:val="Subtitle Char"/>
    <w:link w:val="Subtitle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TitleChar">
    <w:name w:val="Title Char"/>
    <w:link w:val="Title"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2Char">
    <w:name w:val="正文文本 2 Char"/>
    <w:link w:val="BodyText21"/>
    <w:rPr>
      <w:szCs w:val="24"/>
      <w:lang w:eastAsia="en-US"/>
    </w:rPr>
  </w:style>
  <w:style w:type="character" w:customStyle="1" w:styleId="FooterChar">
    <w:name w:val="Footer Char"/>
    <w:link w:val="Footer"/>
    <w:uiPriority w:val="99"/>
    <w:rPr>
      <w:kern w:val="2"/>
      <w:sz w:val="18"/>
      <w:szCs w:val="18"/>
    </w:rPr>
  </w:style>
  <w:style w:type="character" w:customStyle="1" w:styleId="BalloonTextChar">
    <w:name w:val="Balloon Text Char"/>
    <w:link w:val="BalloonText"/>
    <w:rPr>
      <w:kern w:val="2"/>
      <w:sz w:val="18"/>
      <w:szCs w:val="18"/>
    </w:rPr>
  </w:style>
  <w:style w:type="character" w:styleId="Emphasis">
    <w:name w:val="Emphasis"/>
    <w:qFormat/>
    <w:rPr>
      <w:i/>
      <w:iCs/>
    </w:rPr>
  </w:style>
  <w:style w:type="paragraph" w:styleId="Header">
    <w:name w:val="header"/>
    <w:basedOn w:val="Normal"/>
    <w:link w:val="HeaderChar"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  <w:lang w:val="x-none" w:eastAsia="x-none"/>
    </w:rPr>
  </w:style>
  <w:style w:type="paragraph" w:styleId="Subtitle">
    <w:name w:val="Subtitle"/>
    <w:basedOn w:val="Normal"/>
    <w:next w:val="Normal"/>
    <w:link w:val="SubtitleChar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x-none" w:eastAsia="x-none"/>
    </w:rPr>
  </w:style>
  <w:style w:type="paragraph" w:styleId="TOC2">
    <w:name w:val="toc 2"/>
    <w:basedOn w:val="Normal"/>
    <w:next w:val="Normal"/>
    <w:pPr>
      <w:widowControl/>
      <w:spacing w:after="100" w:line="276" w:lineRule="auto"/>
      <w:ind w:left="220"/>
      <w:jc w:val="left"/>
    </w:pPr>
    <w:rPr>
      <w:rFonts w:ascii="Calibri" w:hAnsi="Calibri"/>
      <w:kern w:val="0"/>
      <w:sz w:val="22"/>
      <w:szCs w:val="22"/>
    </w:rPr>
  </w:style>
  <w:style w:type="paragraph" w:styleId="Title">
    <w:name w:val="Title"/>
    <w:basedOn w:val="Normal"/>
    <w:next w:val="Normal"/>
    <w:link w:val="TitleChar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  <w:lang w:val="x-none" w:eastAsia="x-none"/>
    </w:rPr>
  </w:style>
  <w:style w:type="paragraph" w:styleId="TOC1">
    <w:name w:val="toc 1"/>
    <w:basedOn w:val="Normal"/>
    <w:next w:val="Normal"/>
    <w:pPr>
      <w:widowControl/>
      <w:spacing w:after="100" w:line="276" w:lineRule="auto"/>
      <w:jc w:val="left"/>
    </w:pPr>
    <w:rPr>
      <w:rFonts w:ascii="Calibri" w:hAnsi="Calibri"/>
      <w:kern w:val="0"/>
      <w:sz w:val="22"/>
      <w:szCs w:val="22"/>
    </w:rPr>
  </w:style>
  <w:style w:type="paragraph" w:styleId="TOC3">
    <w:name w:val="toc 3"/>
    <w:basedOn w:val="Normal"/>
    <w:next w:val="Normal"/>
    <w:pPr>
      <w:widowControl/>
      <w:spacing w:after="100" w:line="276" w:lineRule="auto"/>
      <w:ind w:left="440"/>
      <w:jc w:val="left"/>
    </w:pPr>
    <w:rPr>
      <w:rFonts w:ascii="Calibri" w:hAnsi="Calibri"/>
      <w:kern w:val="0"/>
      <w:sz w:val="22"/>
      <w:szCs w:val="22"/>
    </w:rPr>
  </w:style>
  <w:style w:type="paragraph" w:styleId="Footer">
    <w:name w:val="footer"/>
    <w:basedOn w:val="Normal"/>
    <w:link w:val="FooterChar"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x-none" w:eastAsia="x-none"/>
    </w:rPr>
  </w:style>
  <w:style w:type="paragraph" w:styleId="BalloonText">
    <w:name w:val="Balloon Text"/>
    <w:basedOn w:val="Normal"/>
    <w:link w:val="BalloonTextChar"/>
    <w:rPr>
      <w:sz w:val="18"/>
      <w:szCs w:val="18"/>
      <w:lang w:val="x-none" w:eastAsia="x-none"/>
    </w:rPr>
  </w:style>
  <w:style w:type="paragraph" w:customStyle="1" w:styleId="ListParagraph1">
    <w:name w:val="List Paragraph1"/>
    <w:basedOn w:val="Normal"/>
    <w:pPr>
      <w:ind w:firstLineChars="200" w:firstLine="420"/>
    </w:pPr>
  </w:style>
  <w:style w:type="paragraph" w:customStyle="1" w:styleId="BodyText21">
    <w:name w:val="Body Text 21"/>
    <w:basedOn w:val="Normal"/>
    <w:link w:val="2Char"/>
    <w:pPr>
      <w:widowControl/>
      <w:ind w:left="1080"/>
      <w:jc w:val="left"/>
    </w:pPr>
    <w:rPr>
      <w:kern w:val="0"/>
      <w:sz w:val="20"/>
      <w:szCs w:val="24"/>
      <w:lang w:val="x-none" w:eastAsia="en-US"/>
    </w:rPr>
  </w:style>
  <w:style w:type="paragraph" w:customStyle="1" w:styleId="TOCHeading1">
    <w:name w:val="TOC Heading1"/>
    <w:basedOn w:val="Heading1"/>
    <w:next w:val="Normal"/>
    <w:pPr>
      <w:widowControl/>
      <w:spacing w:before="480" w:after="0" w:line="276" w:lineRule="auto"/>
      <w:jc w:val="left"/>
      <w:outlineLvl w:val="9"/>
    </w:pPr>
    <w:rPr>
      <w:rFonts w:ascii="Cambria" w:hAnsi="Cambria"/>
      <w:color w:val="365F91"/>
      <w:kern w:val="0"/>
      <w:sz w:val="28"/>
      <w:szCs w:val="28"/>
    </w:rPr>
  </w:style>
  <w:style w:type="character" w:styleId="CommentReference">
    <w:name w:val="annotation reference"/>
    <w:uiPriority w:val="99"/>
    <w:semiHidden/>
    <w:unhideWhenUsed/>
    <w:rsid w:val="00C372B6"/>
    <w:rPr>
      <w:sz w:val="21"/>
      <w:szCs w:val="21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372B6"/>
    <w:pPr>
      <w:jc w:val="left"/>
    </w:pPr>
    <w:rPr>
      <w:lang w:val="x-none" w:eastAsia="x-none"/>
    </w:rPr>
  </w:style>
  <w:style w:type="character" w:customStyle="1" w:styleId="CommentTextChar">
    <w:name w:val="Comment Text Char"/>
    <w:link w:val="CommentText"/>
    <w:uiPriority w:val="99"/>
    <w:semiHidden/>
    <w:rsid w:val="00C372B6"/>
    <w:rPr>
      <w:kern w:val="2"/>
      <w:sz w:val="21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372B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C372B6"/>
    <w:rPr>
      <w:b/>
      <w:bCs/>
      <w:kern w:val="2"/>
      <w:sz w:val="21"/>
    </w:rPr>
  </w:style>
  <w:style w:type="paragraph" w:customStyle="1" w:styleId="NormalBody">
    <w:name w:val="Normal Body"/>
    <w:link w:val="NormalBodyChar"/>
    <w:rsid w:val="00525C03"/>
    <w:rPr>
      <w:rFonts w:ascii="Arial" w:hAnsi="Arial"/>
      <w:lang w:eastAsia="en-US"/>
    </w:rPr>
  </w:style>
  <w:style w:type="character" w:customStyle="1" w:styleId="NormalBodyChar">
    <w:name w:val="Normal Body Char"/>
    <w:link w:val="NormalBody"/>
    <w:locked/>
    <w:rsid w:val="00525C03"/>
    <w:rPr>
      <w:rFonts w:ascii="Arial" w:hAnsi="Arial"/>
      <w:lang w:eastAsia="en-US" w:bidi="ar-SA"/>
    </w:rPr>
  </w:style>
  <w:style w:type="paragraph" w:styleId="ListParagraph">
    <w:name w:val="List Paragraph"/>
    <w:basedOn w:val="Normal"/>
    <w:uiPriority w:val="34"/>
    <w:qFormat/>
    <w:rsid w:val="00AF4A35"/>
    <w:pPr>
      <w:widowControl/>
      <w:ind w:firstLineChars="200" w:firstLine="420"/>
      <w:jc w:val="left"/>
    </w:pPr>
    <w:rPr>
      <w:kern w:val="0"/>
      <w:sz w:val="20"/>
      <w:lang w:eastAsia="en-US"/>
    </w:rPr>
  </w:style>
  <w:style w:type="table" w:styleId="TableGrid">
    <w:name w:val="Table Grid"/>
    <w:basedOn w:val="TableNormal"/>
    <w:rsid w:val="00987C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2Char">
    <w:name w:val="Heading 2 Char"/>
    <w:link w:val="Heading2"/>
    <w:rsid w:val="00C95E1B"/>
    <w:rPr>
      <w:rFonts w:ascii="Cambria" w:hAnsi="Cambria"/>
      <w:b/>
      <w:bCs/>
      <w:kern w:val="2"/>
      <w:sz w:val="32"/>
      <w:szCs w:val="32"/>
    </w:rPr>
  </w:style>
  <w:style w:type="paragraph" w:styleId="BodyText">
    <w:name w:val="Body Text"/>
    <w:basedOn w:val="Normal"/>
    <w:link w:val="BodyTextChar"/>
    <w:uiPriority w:val="99"/>
    <w:semiHidden/>
    <w:unhideWhenUsed/>
    <w:rsid w:val="00C95E1B"/>
    <w:pPr>
      <w:spacing w:after="120"/>
    </w:pPr>
    <w:rPr>
      <w:lang w:val="x-none" w:eastAsia="x-none"/>
    </w:rPr>
  </w:style>
  <w:style w:type="character" w:customStyle="1" w:styleId="BodyTextChar">
    <w:name w:val="Body Text Char"/>
    <w:link w:val="BodyText"/>
    <w:uiPriority w:val="99"/>
    <w:semiHidden/>
    <w:rsid w:val="00C95E1B"/>
    <w:rPr>
      <w:kern w:val="2"/>
      <w:sz w:val="21"/>
    </w:rPr>
  </w:style>
  <w:style w:type="character" w:customStyle="1" w:styleId="apple-converted-space">
    <w:name w:val="apple-converted-space"/>
    <w:basedOn w:val="DefaultParagraphFont"/>
    <w:rsid w:val="00CF4813"/>
  </w:style>
  <w:style w:type="character" w:customStyle="1" w:styleId="tgt">
    <w:name w:val="tgt"/>
    <w:basedOn w:val="DefaultParagraphFont"/>
    <w:rsid w:val="00826527"/>
  </w:style>
  <w:style w:type="paragraph" w:customStyle="1" w:styleId="src">
    <w:name w:val="src"/>
    <w:basedOn w:val="Normal"/>
    <w:rsid w:val="0016361D"/>
    <w:pPr>
      <w:widowControl/>
      <w:spacing w:before="100" w:beforeAutospacing="1" w:after="100" w:afterAutospacing="1"/>
      <w:jc w:val="left"/>
    </w:pPr>
    <w:rPr>
      <w:rFonts w:ascii="SimSun" w:hAnsi="SimSun" w:cs="SimSun"/>
      <w:kern w:val="0"/>
      <w:sz w:val="24"/>
      <w:szCs w:val="24"/>
    </w:rPr>
  </w:style>
  <w:style w:type="paragraph" w:styleId="PlainText">
    <w:name w:val="Plain Text"/>
    <w:basedOn w:val="Normal"/>
    <w:link w:val="PlainTextChar"/>
    <w:rsid w:val="00495A51"/>
    <w:pPr>
      <w:widowControl/>
      <w:jc w:val="left"/>
    </w:pPr>
    <w:rPr>
      <w:rFonts w:ascii="SimSun" w:hAnsi="Courier New" w:cs="Courier New"/>
      <w:kern w:val="0"/>
      <w:szCs w:val="21"/>
    </w:rPr>
  </w:style>
  <w:style w:type="character" w:customStyle="1" w:styleId="PlainTextChar">
    <w:name w:val="Plain Text Char"/>
    <w:link w:val="PlainText"/>
    <w:rsid w:val="00495A51"/>
    <w:rPr>
      <w:rFonts w:ascii="SimSun" w:hAnsi="Courier New" w:cs="Courier New"/>
      <w:sz w:val="21"/>
      <w:szCs w:val="21"/>
      <w:lang w:eastAsia="zh-CN"/>
    </w:rPr>
  </w:style>
  <w:style w:type="table" w:styleId="PlainTable1">
    <w:name w:val="Plain Table 1"/>
    <w:basedOn w:val="TableNormal"/>
    <w:uiPriority w:val="41"/>
    <w:rsid w:val="00AA6365"/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325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987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186</Characters>
  <Application>Microsoft Office Word</Application>
  <DocSecurity>0</DocSecurity>
  <PresentationFormat/>
  <Lines>186</Lines>
  <Paragraphs>13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卓越</vt:lpstr>
    </vt:vector>
  </TitlesOfParts>
  <Company>Bioda</Company>
  <LinksUpToDate>false</LinksUpToDate>
  <CharactersWithSpaces>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卓越</dc:title>
  <dc:subject/>
  <dc:creator>mmxi</dc:creator>
  <cp:keywords/>
  <cp:lastModifiedBy>Aaron Tong</cp:lastModifiedBy>
  <cp:revision>2</cp:revision>
  <cp:lastPrinted>2026-02-06T21:05:00Z</cp:lastPrinted>
  <dcterms:created xsi:type="dcterms:W3CDTF">2026-02-07T11:01:00Z</dcterms:created>
  <dcterms:modified xsi:type="dcterms:W3CDTF">2026-02-07T11:01:00Z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2052-8.1.0.3405</vt:lpwstr>
  </property>
</Properties>
</file>